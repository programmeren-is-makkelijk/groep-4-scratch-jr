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72CCC" w14:textId="77777777" w:rsidR="006A6AB8" w:rsidRPr="00D737EA" w:rsidRDefault="0077758E" w:rsidP="0077758E">
      <w:pPr>
        <w:jc w:val="center"/>
        <w:rPr>
          <w:b/>
          <w:i/>
          <w:sz w:val="40"/>
          <w:szCs w:val="40"/>
        </w:rPr>
      </w:pPr>
      <w:r w:rsidRPr="00D737EA">
        <w:rPr>
          <w:b/>
          <w:i/>
          <w:sz w:val="40"/>
          <w:szCs w:val="40"/>
        </w:rPr>
        <w:t>Opdrachtkaart 1</w:t>
      </w:r>
    </w:p>
    <w:p w14:paraId="46CE7210" w14:textId="77777777" w:rsidR="00D737EA" w:rsidRPr="00D737EA" w:rsidRDefault="00D737EA" w:rsidP="0077758E">
      <w:pPr>
        <w:jc w:val="center"/>
        <w:rPr>
          <w:b/>
          <w:i/>
          <w:sz w:val="32"/>
          <w:szCs w:val="32"/>
        </w:rPr>
      </w:pPr>
    </w:p>
    <w:p w14:paraId="451728A6" w14:textId="7B6F4084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1. Kies </w:t>
      </w:r>
      <w:r w:rsidR="00575726">
        <w:rPr>
          <w:sz w:val="32"/>
          <w:szCs w:val="32"/>
          <w:u w:val="single"/>
        </w:rPr>
        <w:t>theater</w:t>
      </w:r>
      <w:r w:rsidRPr="00D737EA">
        <w:rPr>
          <w:sz w:val="32"/>
          <w:szCs w:val="32"/>
          <w:u w:val="single"/>
        </w:rPr>
        <w:t xml:space="preserve"> als achtergrond:</w:t>
      </w:r>
    </w:p>
    <w:p w14:paraId="247F3AA7" w14:textId="77777777" w:rsidR="0077758E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CC8B64" wp14:editId="04C45559">
                <wp:simplePos x="0" y="0"/>
                <wp:positionH relativeFrom="column">
                  <wp:posOffset>0</wp:posOffset>
                </wp:positionH>
                <wp:positionV relativeFrom="paragraph">
                  <wp:posOffset>140970</wp:posOffset>
                </wp:positionV>
                <wp:extent cx="5829300" cy="1142365"/>
                <wp:effectExtent l="0" t="0" r="38100" b="26035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42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3C8F8" id="Rechthoek 5" o:spid="_x0000_s1026" style="position:absolute;margin-left:0;margin-top:11.1pt;width:459pt;height:89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" filled="f" strokecolor="black [3200]" strokeweight="2pt"/>
            </w:pict>
          </mc:Fallback>
        </mc:AlternateContent>
      </w:r>
    </w:p>
    <w:p w14:paraId="3FF9E40C" w14:textId="77777777" w:rsidR="00D737EA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800" behindDoc="0" locked="0" layoutInCell="1" allowOverlap="1" wp14:anchorId="4FE4CA0E" wp14:editId="7B0AF0CC">
            <wp:simplePos x="0" y="0"/>
            <wp:positionH relativeFrom="column">
              <wp:posOffset>4343400</wp:posOffset>
            </wp:positionH>
            <wp:positionV relativeFrom="paragraph">
              <wp:posOffset>61595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035FC1FA" wp14:editId="6DC4CE86">
            <wp:simplePos x="0" y="0"/>
            <wp:positionH relativeFrom="column">
              <wp:posOffset>457200</wp:posOffset>
            </wp:positionH>
            <wp:positionV relativeFrom="paragraph">
              <wp:posOffset>116205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4680B18A" wp14:editId="3233D3CE">
            <wp:simplePos x="0" y="0"/>
            <wp:positionH relativeFrom="column">
              <wp:posOffset>2286000</wp:posOffset>
            </wp:positionH>
            <wp:positionV relativeFrom="paragraph">
              <wp:posOffset>6350</wp:posOffset>
            </wp:positionV>
            <wp:extent cx="1166495" cy="961390"/>
            <wp:effectExtent l="0" t="0" r="1905" b="3810"/>
            <wp:wrapNone/>
            <wp:docPr id="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E6FDB" w14:textId="77777777" w:rsidR="00D737EA" w:rsidRDefault="00D737EA" w:rsidP="0077758E">
      <w:pPr>
        <w:rPr>
          <w:sz w:val="32"/>
          <w:szCs w:val="32"/>
        </w:rPr>
      </w:pPr>
    </w:p>
    <w:p w14:paraId="6F061A0B" w14:textId="77777777" w:rsidR="0077758E" w:rsidRDefault="0077758E" w:rsidP="0077758E">
      <w:pPr>
        <w:rPr>
          <w:sz w:val="32"/>
          <w:szCs w:val="32"/>
        </w:rPr>
      </w:pPr>
    </w:p>
    <w:p w14:paraId="58221101" w14:textId="77777777" w:rsidR="0077758E" w:rsidRDefault="0077758E" w:rsidP="0077758E">
      <w:pPr>
        <w:rPr>
          <w:sz w:val="32"/>
          <w:szCs w:val="32"/>
        </w:rPr>
      </w:pPr>
    </w:p>
    <w:p w14:paraId="671F5E48" w14:textId="77777777" w:rsidR="00012241" w:rsidRDefault="00012241" w:rsidP="0077758E">
      <w:pPr>
        <w:rPr>
          <w:sz w:val="32"/>
          <w:szCs w:val="32"/>
          <w:u w:val="single"/>
        </w:rPr>
      </w:pPr>
    </w:p>
    <w:p w14:paraId="3970E306" w14:textId="0FA2F7E1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2. Laat de kat </w:t>
      </w:r>
      <w:r w:rsidR="00033E41">
        <w:rPr>
          <w:sz w:val="32"/>
          <w:szCs w:val="32"/>
          <w:u w:val="single"/>
        </w:rPr>
        <w:t>nu een dansje doen. Maak dit programma:</w:t>
      </w:r>
    </w:p>
    <w:p w14:paraId="3AC2221D" w14:textId="7B398619" w:rsidR="00D737EA" w:rsidRDefault="00D737EA" w:rsidP="0077758E">
      <w:pPr>
        <w:rPr>
          <w:sz w:val="32"/>
          <w:szCs w:val="32"/>
        </w:rPr>
      </w:pPr>
    </w:p>
    <w:p w14:paraId="44A39092" w14:textId="0FC64BFC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BA6B733" wp14:editId="095159AF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5829300" cy="1152525"/>
                <wp:effectExtent l="0" t="0" r="38100" b="1587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52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73C20" id="Rechthoek 15" o:spid="_x0000_s1026" style="position:absolute;margin-left:0;margin-top:4.2pt;width:459pt;height:90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" filled="f" strokecolor="black [3200]" strokeweight="2pt"/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46976" behindDoc="0" locked="0" layoutInCell="1" allowOverlap="1" wp14:anchorId="113891B4" wp14:editId="10EA4BDE">
            <wp:simplePos x="0" y="0"/>
            <wp:positionH relativeFrom="column">
              <wp:posOffset>49530</wp:posOffset>
            </wp:positionH>
            <wp:positionV relativeFrom="paragraph">
              <wp:posOffset>153670</wp:posOffset>
            </wp:positionV>
            <wp:extent cx="750570" cy="1042670"/>
            <wp:effectExtent l="0" t="0" r="11430" b="0"/>
            <wp:wrapNone/>
            <wp:docPr id="12" name="Afbeelding 12" descr="Salvador_crop:Users:Salvador:Desktop:Screen Shot 2016-12-08 at 15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lvador_crop:Users:Salvador:Desktop:Screen Shot 2016-12-08 at 15.38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094E" w14:textId="7650D783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52267BE0" wp14:editId="076D4D75">
                <wp:simplePos x="0" y="0"/>
                <wp:positionH relativeFrom="column">
                  <wp:posOffset>800100</wp:posOffset>
                </wp:positionH>
                <wp:positionV relativeFrom="paragraph">
                  <wp:posOffset>100330</wp:posOffset>
                </wp:positionV>
                <wp:extent cx="4914900" cy="638810"/>
                <wp:effectExtent l="0" t="0" r="12700" b="0"/>
                <wp:wrapNone/>
                <wp:docPr id="1" name="Groep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638810"/>
                          <a:chOff x="0" y="0"/>
                          <a:chExt cx="7247890" cy="942975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https://www.scratchjr.org/images/onflag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670"/>
                            <a:ext cx="987425" cy="75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https://www.scratchjr.org/images/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085" y="1905"/>
                            <a:ext cx="8547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" name="Picture 98" descr="https://www.scratchjr.org/images/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4155" y="1270"/>
                            <a:ext cx="8547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https://www.scratchjr.org/images/up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5035" y="3175"/>
                            <a:ext cx="8540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Picture 100" descr="https://www.scratchjr.org/images/down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075" y="3175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3" name="Picture 103" descr="https://www.scratchjr.org/images/turnright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7925" y="3175"/>
                            <a:ext cx="84328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Picture 104" descr="https://www.scratchjr.org/images/turn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4200" y="2540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Picture 95" descr="https://www.scratchjr.org/images/hop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1115" y="0"/>
                            <a:ext cx="866775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" name="Picture 115" descr="https://www.scratchjr.org/images/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715" y="9525"/>
                            <a:ext cx="856615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" name="Picture 116" descr="https://www.scratchjr.org/images/left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280" y="11430"/>
                            <a:ext cx="856615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89DDF" id="Groeperen 1" o:spid="_x0000_s1026" style="position:absolute;margin-left:63pt;margin-top:7.9pt;width:387pt;height:50.3pt;z-index:251645952;mso-width-relative:margin;mso-height-relative:margin" coordsize="72478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7" type="#_x0000_t75" alt="https://www.scratchjr.org/images/onflag.png" style="position:absolute;top:266;width:9874;height: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">
                  <v:imagedata r:id="rId16" o:title="onflag"/>
                  <v:path arrowok="t"/>
                </v:shape>
                <v:shape id="Picture 97" o:spid="_x0000_s1028" type="#_x0000_t75" alt="https://www.scratchjr.org/images/right.png" style="position:absolute;left:8070;top:19;width:8547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">
                  <v:imagedata r:id="rId17" o:title="right"/>
                  <v:path arrowok="t"/>
                </v:shape>
                <v:shape id="Picture 98" o:spid="_x0000_s1029" type="#_x0000_t75" alt="https://www.scratchjr.org/images/right.png" style="position:absolute;left:14941;top:12;width:8547;height:9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">
                  <v:imagedata r:id="rId17" o:title="right"/>
                  <v:path arrowok="t"/>
                </v:shape>
                <v:shape id="Picture 99" o:spid="_x0000_s1030" type="#_x0000_t75" alt="https://www.scratchjr.org/images/up.png" style="position:absolute;left:21850;top:31;width:854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">
                  <v:imagedata r:id="rId18" o:title="up"/>
                  <v:path arrowok="t"/>
                </v:shape>
                <v:shape id="Picture 100" o:spid="_x0000_s1031" type="#_x0000_t75" alt="https://www.scratchjr.org/images/down.png" style="position:absolute;left:28860;top:31;width:8668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">
                  <v:imagedata r:id="rId19" o:title="down"/>
                  <v:path arrowok="t"/>
                </v:shape>
                <v:shape id="Picture 103" o:spid="_x0000_s1032" type="#_x0000_t75" alt="https://www.scratchjr.org/images/turnright.png" style="position:absolute;left:49879;top:31;width:8433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">
                  <v:imagedata r:id="rId20" o:title="turnright"/>
                  <v:path arrowok="t"/>
                </v:shape>
                <v:shape id="Picture 104" o:spid="_x0000_s1033" type="#_x0000_t75" alt="https://www.scratchjr.org/images/turnleft.png" style="position:absolute;left:56642;top:25;width:8667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">
                  <v:imagedata r:id="rId21" o:title="turnleft"/>
                  <v:path arrowok="t"/>
                </v:shape>
                <v:shape id="Picture 95" o:spid="_x0000_s1034" type="#_x0000_t75" alt="https://www.scratchjr.org/images/hop.png" style="position:absolute;left:63811;width:8667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">
                  <v:imagedata r:id="rId22" o:title="hop"/>
                  <v:path arrowok="t"/>
                </v:shape>
                <v:shape id="Picture 115" o:spid="_x0000_s1035" type="#_x0000_t75" alt="https://www.scratchjr.org/images/left.png" style="position:absolute;left:35617;top:95;width:8566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">
                  <v:imagedata r:id="rId23" o:title="left"/>
                  <v:path arrowok="t"/>
                </v:shape>
                <v:shape id="Picture 116" o:spid="_x0000_s1036" type="#_x0000_t75" alt="https://www.scratchjr.org/images/left.png" style="position:absolute;left:42722;top:114;width:8566;height: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">
                  <v:imagedata r:id="rId23" o:title="left"/>
                  <v:path arrowok="t"/>
                </v:shape>
              </v:group>
            </w:pict>
          </mc:Fallback>
        </mc:AlternateContent>
      </w:r>
    </w:p>
    <w:p w14:paraId="33E7CE21" w14:textId="77777777" w:rsidR="0077758E" w:rsidRDefault="0077758E" w:rsidP="0077758E">
      <w:pPr>
        <w:rPr>
          <w:sz w:val="32"/>
          <w:szCs w:val="32"/>
        </w:rPr>
      </w:pPr>
    </w:p>
    <w:p w14:paraId="5EDB84D4" w14:textId="691AF4FD" w:rsidR="0077758E" w:rsidRDefault="0077758E" w:rsidP="0077758E">
      <w:pPr>
        <w:rPr>
          <w:sz w:val="32"/>
          <w:szCs w:val="32"/>
        </w:rPr>
      </w:pPr>
    </w:p>
    <w:p w14:paraId="2683A5BD" w14:textId="02411307" w:rsidR="0077758E" w:rsidRDefault="0077758E" w:rsidP="0077758E">
      <w:pPr>
        <w:rPr>
          <w:sz w:val="32"/>
          <w:szCs w:val="32"/>
        </w:rPr>
      </w:pPr>
    </w:p>
    <w:p w14:paraId="2AFA35B2" w14:textId="7370BD90" w:rsidR="003866E8" w:rsidRDefault="003866E8" w:rsidP="0077758E">
      <w:pPr>
        <w:rPr>
          <w:sz w:val="32"/>
          <w:szCs w:val="32"/>
        </w:rPr>
      </w:pPr>
    </w:p>
    <w:p w14:paraId="1060050E" w14:textId="6C65CF55" w:rsidR="00033E41" w:rsidRDefault="00033E41" w:rsidP="0077758E">
      <w:pPr>
        <w:rPr>
          <w:sz w:val="32"/>
          <w:szCs w:val="32"/>
          <w:u w:val="single"/>
        </w:rPr>
      </w:pPr>
      <w:r w:rsidRPr="00033E41">
        <w:rPr>
          <w:sz w:val="32"/>
          <w:szCs w:val="32"/>
          <w:u w:val="single"/>
        </w:rPr>
        <w:t>3. Klik op de vlag boven om het programma te starten</w:t>
      </w:r>
      <w:r>
        <w:rPr>
          <w:sz w:val="32"/>
          <w:szCs w:val="32"/>
          <w:u w:val="single"/>
        </w:rPr>
        <w:t>:</w:t>
      </w:r>
    </w:p>
    <w:p w14:paraId="0B4FE092" w14:textId="5A4D8CB8" w:rsidR="00033E41" w:rsidRPr="00033E41" w:rsidRDefault="00033E41" w:rsidP="0077758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779B0C7" wp14:editId="074131C3">
            <wp:extent cx="3228975" cy="1667375"/>
            <wp:effectExtent l="0" t="0" r="0" b="9525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213" cy="16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FC" w14:textId="1A044495" w:rsidR="003866E8" w:rsidRDefault="003866E8" w:rsidP="0077758E">
      <w:pPr>
        <w:rPr>
          <w:sz w:val="32"/>
          <w:szCs w:val="32"/>
        </w:rPr>
      </w:pPr>
    </w:p>
    <w:p w14:paraId="6F1A24F9" w14:textId="48B0A4B3" w:rsidR="00D737EA" w:rsidRPr="00033E41" w:rsidRDefault="00622DDB" w:rsidP="0077758E">
      <w:pPr>
        <w:rPr>
          <w:sz w:val="32"/>
          <w:szCs w:val="32"/>
          <w:u w:val="single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30D907DF" wp14:editId="6B1EB86A">
            <wp:simplePos x="0" y="0"/>
            <wp:positionH relativeFrom="column">
              <wp:posOffset>-42545</wp:posOffset>
            </wp:positionH>
            <wp:positionV relativeFrom="paragraph">
              <wp:posOffset>240030</wp:posOffset>
            </wp:positionV>
            <wp:extent cx="5924550" cy="993140"/>
            <wp:effectExtent l="0" t="0" r="0" b="0"/>
            <wp:wrapNone/>
            <wp:docPr id="14" name="Afbeelding 14" descr="Salvador_crop:Users:Salvador:Desktop:Screen Shot 2016-12-08 at 15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lvador_crop:Users:Salvador:Desktop:Screen Shot 2016-12-08 at 15.40.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AF513E" wp14:editId="1495ABA7">
                <wp:simplePos x="0" y="0"/>
                <wp:positionH relativeFrom="column">
                  <wp:posOffset>-13970</wp:posOffset>
                </wp:positionH>
                <wp:positionV relativeFrom="paragraph">
                  <wp:posOffset>249556</wp:posOffset>
                </wp:positionV>
                <wp:extent cx="5829300" cy="952500"/>
                <wp:effectExtent l="0" t="0" r="19050" b="19050"/>
                <wp:wrapNone/>
                <wp:docPr id="3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52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6339" id="Rechthoek 15" o:spid="_x0000_s1026" style="position:absolute;margin-left:-1.1pt;margin-top:19.65pt;width:459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" filled="f" strokecolor="black [3200]" strokeweight="2pt"/>
            </w:pict>
          </mc:Fallback>
        </mc:AlternateContent>
      </w:r>
      <w:r w:rsidR="00033E41">
        <w:rPr>
          <w:sz w:val="32"/>
          <w:szCs w:val="32"/>
          <w:u w:val="single"/>
        </w:rPr>
        <w:t>4</w:t>
      </w:r>
      <w:r w:rsidR="0077758E" w:rsidRPr="00D737EA">
        <w:rPr>
          <w:sz w:val="32"/>
          <w:szCs w:val="32"/>
          <w:u w:val="single"/>
        </w:rPr>
        <w:t xml:space="preserve">. </w:t>
      </w:r>
      <w:r w:rsidR="00033E41">
        <w:rPr>
          <w:sz w:val="32"/>
          <w:szCs w:val="32"/>
          <w:u w:val="single"/>
        </w:rPr>
        <w:t>Maak nu zelf een dans met de onderstaande blokjes</w:t>
      </w:r>
      <w:r w:rsidR="0077758E" w:rsidRPr="00D737EA">
        <w:rPr>
          <w:sz w:val="32"/>
          <w:szCs w:val="32"/>
          <w:u w:val="single"/>
        </w:rPr>
        <w:t>:</w:t>
      </w:r>
    </w:p>
    <w:p w14:paraId="5909517A" w14:textId="6A5D9EA0" w:rsidR="00D737EA" w:rsidRDefault="00D737EA" w:rsidP="0077758E">
      <w:pPr>
        <w:rPr>
          <w:sz w:val="32"/>
          <w:szCs w:val="32"/>
        </w:rPr>
      </w:pPr>
    </w:p>
    <w:p w14:paraId="55879A3F" w14:textId="6D380DB2" w:rsidR="00D737EA" w:rsidRDefault="00D737EA" w:rsidP="0077758E">
      <w:pPr>
        <w:rPr>
          <w:sz w:val="32"/>
          <w:szCs w:val="32"/>
        </w:rPr>
      </w:pPr>
    </w:p>
    <w:p w14:paraId="01B81D5D" w14:textId="7EB97C5F" w:rsidR="00622DDB" w:rsidRDefault="00622DDB" w:rsidP="0077758E">
      <w:pPr>
        <w:rPr>
          <w:sz w:val="32"/>
          <w:szCs w:val="32"/>
          <w:u w:val="single"/>
        </w:rPr>
      </w:pPr>
    </w:p>
    <w:p w14:paraId="5107E25C" w14:textId="23712FA9" w:rsidR="00622DDB" w:rsidRDefault="00622DDB" w:rsidP="0077758E">
      <w:pPr>
        <w:rPr>
          <w:sz w:val="32"/>
          <w:szCs w:val="32"/>
          <w:u w:val="single"/>
        </w:rPr>
      </w:pPr>
    </w:p>
    <w:p w14:paraId="780BD8FB" w14:textId="56EC0E98" w:rsidR="00622DDB" w:rsidRDefault="00622DDB" w:rsidP="0077758E">
      <w:pPr>
        <w:rPr>
          <w:sz w:val="32"/>
          <w:szCs w:val="32"/>
          <w:u w:val="single"/>
        </w:rPr>
      </w:pPr>
    </w:p>
    <w:p w14:paraId="6F4170E1" w14:textId="64AB50F8" w:rsidR="00D737EA" w:rsidRPr="00033E41" w:rsidRDefault="00033E41" w:rsidP="0077758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5</w:t>
      </w:r>
      <w:r w:rsidR="0077758E" w:rsidRPr="00D737EA">
        <w:rPr>
          <w:sz w:val="32"/>
          <w:szCs w:val="32"/>
          <w:u w:val="single"/>
        </w:rPr>
        <w:t>. K</w:t>
      </w:r>
      <w:r w:rsidR="00D737EA" w:rsidRPr="00D737EA">
        <w:rPr>
          <w:sz w:val="32"/>
          <w:szCs w:val="32"/>
          <w:u w:val="single"/>
        </w:rPr>
        <w:t>an</w:t>
      </w:r>
      <w:r w:rsidR="0077758E" w:rsidRPr="00D737EA">
        <w:rPr>
          <w:sz w:val="32"/>
          <w:szCs w:val="32"/>
          <w:u w:val="single"/>
        </w:rPr>
        <w:t xml:space="preserve"> </w:t>
      </w:r>
      <w:r w:rsidR="00D737EA" w:rsidRPr="00D737EA">
        <w:rPr>
          <w:sz w:val="32"/>
          <w:szCs w:val="32"/>
          <w:u w:val="single"/>
        </w:rPr>
        <w:t xml:space="preserve">je </w:t>
      </w:r>
      <w:r w:rsidR="0077758E" w:rsidRPr="00D737EA">
        <w:rPr>
          <w:sz w:val="32"/>
          <w:szCs w:val="32"/>
          <w:u w:val="single"/>
        </w:rPr>
        <w:t xml:space="preserve">vriendjes van de kat </w:t>
      </w:r>
      <w:r w:rsidR="00D737EA" w:rsidRPr="00D737EA">
        <w:rPr>
          <w:sz w:val="32"/>
          <w:szCs w:val="32"/>
          <w:u w:val="single"/>
        </w:rPr>
        <w:t xml:space="preserve">laten </w:t>
      </w:r>
      <w:r w:rsidR="0077758E" w:rsidRPr="00D737EA">
        <w:rPr>
          <w:sz w:val="32"/>
          <w:szCs w:val="32"/>
          <w:u w:val="single"/>
        </w:rPr>
        <w:t>meedansen?</w:t>
      </w:r>
    </w:p>
    <w:p w14:paraId="47A14C22" w14:textId="107AF466" w:rsidR="0046231F" w:rsidRDefault="0046231F" w:rsidP="0077758E">
      <w:pPr>
        <w:rPr>
          <w:i/>
          <w:noProof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8D47EA" wp14:editId="2C27ACC9">
                <wp:simplePos x="0" y="0"/>
                <wp:positionH relativeFrom="column">
                  <wp:posOffset>-4445</wp:posOffset>
                </wp:positionH>
                <wp:positionV relativeFrom="paragraph">
                  <wp:posOffset>164465</wp:posOffset>
                </wp:positionV>
                <wp:extent cx="5829300" cy="952500"/>
                <wp:effectExtent l="0" t="0" r="19050" b="19050"/>
                <wp:wrapNone/>
                <wp:docPr id="4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52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DFF23" id="Rechthoek 15" o:spid="_x0000_s1026" style="position:absolute;margin-left:-.35pt;margin-top:12.95pt;width:459pt;height: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" filled="f" strokecolor="black [3200]" strokeweight="2pt"/>
            </w:pict>
          </mc:Fallback>
        </mc:AlternateContent>
      </w:r>
    </w:p>
    <w:p w14:paraId="12370D3D" w14:textId="0C4D6727" w:rsidR="00622DDB" w:rsidRDefault="00622DDB" w:rsidP="0077758E">
      <w:pPr>
        <w:rPr>
          <w:i/>
          <w:noProof/>
          <w:sz w:val="32"/>
          <w:szCs w:val="32"/>
        </w:rPr>
      </w:pPr>
      <w:r w:rsidRPr="00834D1F">
        <w:rPr>
          <w:i/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451AB167" wp14:editId="65496557">
            <wp:simplePos x="0" y="0"/>
            <wp:positionH relativeFrom="column">
              <wp:posOffset>1415415</wp:posOffset>
            </wp:positionH>
            <wp:positionV relativeFrom="paragraph">
              <wp:posOffset>116840</wp:posOffset>
            </wp:positionV>
            <wp:extent cx="590550" cy="551815"/>
            <wp:effectExtent l="0" t="0" r="0" b="635"/>
            <wp:wrapNone/>
            <wp:docPr id="13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5" r="28537"/>
                    <a:stretch/>
                  </pic:blipFill>
                  <pic:spPr bwMode="auto">
                    <a:xfrm>
                      <a:off x="0" y="0"/>
                      <a:ext cx="59055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D6A1C" w14:textId="70E88919" w:rsidR="00D737EA" w:rsidRPr="0002451B" w:rsidRDefault="00D737EA" w:rsidP="00622DDB">
      <w:pPr>
        <w:ind w:firstLine="708"/>
        <w:rPr>
          <w:i/>
          <w:sz w:val="32"/>
          <w:szCs w:val="32"/>
        </w:rPr>
      </w:pPr>
      <w:r w:rsidRPr="00834D1F">
        <w:rPr>
          <w:i/>
          <w:sz w:val="32"/>
          <w:szCs w:val="32"/>
        </w:rPr>
        <w:t>Gebruik de</w:t>
      </w:r>
      <w:r w:rsidR="00622DDB">
        <w:rPr>
          <w:i/>
          <w:sz w:val="32"/>
          <w:szCs w:val="32"/>
        </w:rPr>
        <w:t xml:space="preserve">   </w:t>
      </w:r>
      <w:bookmarkStart w:id="0" w:name="_GoBack"/>
      <w:bookmarkEnd w:id="0"/>
      <w:r w:rsidR="00622DDB">
        <w:rPr>
          <w:i/>
          <w:sz w:val="32"/>
          <w:szCs w:val="32"/>
        </w:rPr>
        <w:t xml:space="preserve">            </w:t>
      </w:r>
      <w:r w:rsidR="00033E41" w:rsidRPr="00033E41">
        <w:rPr>
          <w:b/>
          <w:i/>
          <w:sz w:val="32"/>
          <w:szCs w:val="32"/>
        </w:rPr>
        <w:t>onder de kat</w:t>
      </w:r>
      <w:r w:rsidR="00D309AB">
        <w:rPr>
          <w:i/>
          <w:sz w:val="32"/>
          <w:szCs w:val="32"/>
        </w:rPr>
        <w:t xml:space="preserve"> om een vriendje te kiezen!</w:t>
      </w:r>
    </w:p>
    <w:sectPr w:rsidR="00D737EA" w:rsidRPr="0002451B" w:rsidSect="00D737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58E"/>
    <w:rsid w:val="00012241"/>
    <w:rsid w:val="0002451B"/>
    <w:rsid w:val="00033E41"/>
    <w:rsid w:val="0007792F"/>
    <w:rsid w:val="003866E8"/>
    <w:rsid w:val="0046231F"/>
    <w:rsid w:val="00575726"/>
    <w:rsid w:val="00622DDB"/>
    <w:rsid w:val="006A6AB8"/>
    <w:rsid w:val="0077758E"/>
    <w:rsid w:val="00834D1F"/>
    <w:rsid w:val="0097733D"/>
    <w:rsid w:val="00D309AB"/>
    <w:rsid w:val="00D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4BB2EB"/>
  <w14:defaultImageDpi w14:val="300"/>
  <w15:docId w15:val="{D21111CF-1029-42C1-9565-E7F2F3D6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758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75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58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51A0D4C0.dotm</Template>
  <TotalTime>45</TotalTime>
  <Pages>1</Pages>
  <Words>55</Words>
  <Characters>305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Faber HH, Hylke</cp:lastModifiedBy>
  <cp:revision>12</cp:revision>
  <dcterms:created xsi:type="dcterms:W3CDTF">2016-12-08T14:23:00Z</dcterms:created>
  <dcterms:modified xsi:type="dcterms:W3CDTF">2017-03-13T14:05:00Z</dcterms:modified>
</cp:coreProperties>
</file>