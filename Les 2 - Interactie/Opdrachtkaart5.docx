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872CCC" w14:textId="26C85382" w:rsidR="006A6AB8" w:rsidRPr="00D737EA" w:rsidRDefault="006B02DF" w:rsidP="0077758E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Opdrachtkaart 5</w:t>
      </w:r>
    </w:p>
    <w:p w14:paraId="46CE7210" w14:textId="77777777" w:rsidR="00D737EA" w:rsidRPr="00D737EA" w:rsidRDefault="00D737EA" w:rsidP="0077758E">
      <w:pPr>
        <w:jc w:val="center"/>
        <w:rPr>
          <w:b/>
          <w:i/>
          <w:sz w:val="32"/>
          <w:szCs w:val="32"/>
        </w:rPr>
      </w:pPr>
    </w:p>
    <w:p w14:paraId="451728A6" w14:textId="21C48549" w:rsidR="0077758E" w:rsidRPr="00D737EA" w:rsidRDefault="0077758E" w:rsidP="0077758E">
      <w:pPr>
        <w:rPr>
          <w:sz w:val="32"/>
          <w:szCs w:val="32"/>
          <w:u w:val="single"/>
        </w:rPr>
      </w:pPr>
      <w:r w:rsidRPr="00D737EA">
        <w:rPr>
          <w:sz w:val="32"/>
          <w:szCs w:val="32"/>
          <w:u w:val="single"/>
        </w:rPr>
        <w:t xml:space="preserve">1. Kies </w:t>
      </w:r>
      <w:r w:rsidR="00916704">
        <w:rPr>
          <w:sz w:val="32"/>
          <w:szCs w:val="32"/>
          <w:u w:val="single"/>
        </w:rPr>
        <w:t>zelf</w:t>
      </w:r>
      <w:r w:rsidRPr="00D737EA">
        <w:rPr>
          <w:sz w:val="32"/>
          <w:szCs w:val="32"/>
          <w:u w:val="single"/>
        </w:rPr>
        <w:t xml:space="preserve"> </w:t>
      </w:r>
      <w:r w:rsidR="00916704">
        <w:rPr>
          <w:sz w:val="32"/>
          <w:szCs w:val="32"/>
          <w:u w:val="single"/>
        </w:rPr>
        <w:t>een</w:t>
      </w:r>
      <w:r w:rsidRPr="00D737EA">
        <w:rPr>
          <w:sz w:val="32"/>
          <w:szCs w:val="32"/>
          <w:u w:val="single"/>
        </w:rPr>
        <w:t xml:space="preserve"> achtergrond:</w:t>
      </w:r>
    </w:p>
    <w:p w14:paraId="247F3AA7" w14:textId="77777777" w:rsidR="0077758E" w:rsidRDefault="000122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DCC8B64" wp14:editId="09B280B6">
                <wp:simplePos x="0" y="0"/>
                <wp:positionH relativeFrom="column">
                  <wp:posOffset>0</wp:posOffset>
                </wp:positionH>
                <wp:positionV relativeFrom="paragraph">
                  <wp:posOffset>140970</wp:posOffset>
                </wp:positionV>
                <wp:extent cx="5829300" cy="1142365"/>
                <wp:effectExtent l="0" t="0" r="38100" b="26035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1423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F3B6C" id="Rechthoek 5" o:spid="_x0000_s1026" style="position:absolute;margin-left:0;margin-top:11.1pt;width:459pt;height:89.9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" filled="f" strokecolor="black [3200]" strokeweight="2pt"/>
            </w:pict>
          </mc:Fallback>
        </mc:AlternateContent>
      </w:r>
    </w:p>
    <w:p w14:paraId="3FF9E40C" w14:textId="7A9287EF" w:rsidR="00D737EA" w:rsidRDefault="00916704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31616" behindDoc="0" locked="0" layoutInCell="1" allowOverlap="1" wp14:anchorId="4680B18A" wp14:editId="200071BA">
            <wp:simplePos x="0" y="0"/>
            <wp:positionH relativeFrom="column">
              <wp:posOffset>2219325</wp:posOffset>
            </wp:positionH>
            <wp:positionV relativeFrom="paragraph">
              <wp:posOffset>15875</wp:posOffset>
            </wp:positionV>
            <wp:extent cx="1166495" cy="961390"/>
            <wp:effectExtent l="0" t="0" r="1905" b="3810"/>
            <wp:wrapNone/>
            <wp:docPr id="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241">
        <w:rPr>
          <w:noProof/>
          <w:sz w:val="32"/>
          <w:szCs w:val="32"/>
        </w:rPr>
        <w:drawing>
          <wp:anchor distT="0" distB="0" distL="114300" distR="114300" simplePos="0" relativeHeight="251633664" behindDoc="0" locked="0" layoutInCell="1" allowOverlap="1" wp14:anchorId="4FE4CA0E" wp14:editId="4C17BB78">
            <wp:simplePos x="0" y="0"/>
            <wp:positionH relativeFrom="column">
              <wp:posOffset>4343400</wp:posOffset>
            </wp:positionH>
            <wp:positionV relativeFrom="paragraph">
              <wp:posOffset>61595</wp:posOffset>
            </wp:positionV>
            <wp:extent cx="914400" cy="859155"/>
            <wp:effectExtent l="0" t="0" r="0" b="4445"/>
            <wp:wrapNone/>
            <wp:docPr id="1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241">
        <w:rPr>
          <w:noProof/>
          <w:sz w:val="32"/>
          <w:szCs w:val="32"/>
        </w:rPr>
        <w:drawing>
          <wp:anchor distT="0" distB="0" distL="114300" distR="114300" simplePos="0" relativeHeight="251635712" behindDoc="0" locked="0" layoutInCell="1" allowOverlap="1" wp14:anchorId="035FC1FA" wp14:editId="457FCEB3">
            <wp:simplePos x="0" y="0"/>
            <wp:positionH relativeFrom="column">
              <wp:posOffset>457200</wp:posOffset>
            </wp:positionH>
            <wp:positionV relativeFrom="paragraph">
              <wp:posOffset>116205</wp:posOffset>
            </wp:positionV>
            <wp:extent cx="915035" cy="804545"/>
            <wp:effectExtent l="0" t="0" r="0" b="8255"/>
            <wp:wrapNone/>
            <wp:docPr id="11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E6FDB" w14:textId="77777777" w:rsidR="00D737EA" w:rsidRDefault="00D737EA" w:rsidP="0077758E">
      <w:pPr>
        <w:rPr>
          <w:sz w:val="32"/>
          <w:szCs w:val="32"/>
        </w:rPr>
      </w:pPr>
    </w:p>
    <w:p w14:paraId="6F061A0B" w14:textId="77777777" w:rsidR="0077758E" w:rsidRDefault="0077758E" w:rsidP="0077758E">
      <w:pPr>
        <w:rPr>
          <w:sz w:val="32"/>
          <w:szCs w:val="32"/>
        </w:rPr>
      </w:pPr>
    </w:p>
    <w:p w14:paraId="58221101" w14:textId="77777777" w:rsidR="0077758E" w:rsidRDefault="0077758E" w:rsidP="0077758E">
      <w:pPr>
        <w:rPr>
          <w:sz w:val="32"/>
          <w:szCs w:val="32"/>
        </w:rPr>
      </w:pPr>
    </w:p>
    <w:p w14:paraId="671F5E48" w14:textId="77777777" w:rsidR="00012241" w:rsidRDefault="00012241" w:rsidP="0077758E">
      <w:pPr>
        <w:rPr>
          <w:sz w:val="32"/>
          <w:szCs w:val="32"/>
          <w:u w:val="single"/>
        </w:rPr>
      </w:pPr>
    </w:p>
    <w:p w14:paraId="3970E306" w14:textId="343FEE08" w:rsidR="0077758E" w:rsidRPr="00D737EA" w:rsidRDefault="0077758E" w:rsidP="0077758E">
      <w:pPr>
        <w:rPr>
          <w:sz w:val="32"/>
          <w:szCs w:val="32"/>
          <w:u w:val="single"/>
        </w:rPr>
      </w:pPr>
      <w:r w:rsidRPr="00D737EA">
        <w:rPr>
          <w:sz w:val="32"/>
          <w:szCs w:val="32"/>
          <w:u w:val="single"/>
        </w:rPr>
        <w:t xml:space="preserve">2. Laat de kat </w:t>
      </w:r>
      <w:r w:rsidR="00916704">
        <w:rPr>
          <w:sz w:val="32"/>
          <w:szCs w:val="32"/>
          <w:u w:val="single"/>
        </w:rPr>
        <w:t>springen en vooruit bewegen</w:t>
      </w:r>
      <w:r w:rsidR="00033E41">
        <w:rPr>
          <w:sz w:val="32"/>
          <w:szCs w:val="32"/>
          <w:u w:val="single"/>
        </w:rPr>
        <w:t>. Maak dit programma:</w:t>
      </w:r>
    </w:p>
    <w:p w14:paraId="3AC2221D" w14:textId="7B398619" w:rsidR="00D737EA" w:rsidRDefault="00D737EA" w:rsidP="0077758E">
      <w:pPr>
        <w:rPr>
          <w:sz w:val="32"/>
          <w:szCs w:val="32"/>
        </w:rPr>
      </w:pPr>
    </w:p>
    <w:p w14:paraId="44A39092" w14:textId="561E3BB7" w:rsidR="0077758E" w:rsidRDefault="00033E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BA6B733" wp14:editId="53297647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5829300" cy="1152525"/>
                <wp:effectExtent l="0" t="0" r="38100" b="15875"/>
                <wp:wrapNone/>
                <wp:docPr id="15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152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02367" id="Rechthoek 15" o:spid="_x0000_s1026" style="position:absolute;margin-left:0;margin-top:4.2pt;width:459pt;height:90.7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" filled="f" strokecolor="black [3200]" strokeweight="2pt"/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37760" behindDoc="0" locked="0" layoutInCell="1" allowOverlap="1" wp14:anchorId="113891B4" wp14:editId="78AB660B">
            <wp:simplePos x="0" y="0"/>
            <wp:positionH relativeFrom="column">
              <wp:posOffset>49530</wp:posOffset>
            </wp:positionH>
            <wp:positionV relativeFrom="paragraph">
              <wp:posOffset>153670</wp:posOffset>
            </wp:positionV>
            <wp:extent cx="750570" cy="1042670"/>
            <wp:effectExtent l="0" t="0" r="11430" b="0"/>
            <wp:wrapNone/>
            <wp:docPr id="12" name="Afbeelding 12" descr="Salvador_crop:Users:Salvador:Desktop:Screen Shot 2016-12-08 at 15.3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lvador_crop:Users:Salvador:Desktop:Screen Shot 2016-12-08 at 15.38.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E094E" w14:textId="52F048E8" w:rsidR="0077758E" w:rsidRDefault="00916704" w:rsidP="0077758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ED95C1C" wp14:editId="06353A1F">
            <wp:simplePos x="0" y="0"/>
            <wp:positionH relativeFrom="column">
              <wp:posOffset>6999207</wp:posOffset>
            </wp:positionH>
            <wp:positionV relativeFrom="paragraph">
              <wp:posOffset>248920</wp:posOffset>
            </wp:positionV>
            <wp:extent cx="587773" cy="628056"/>
            <wp:effectExtent l="0" t="0" r="3175" b="635"/>
            <wp:wrapNone/>
            <wp:docPr id="19" name="Picture 19" descr="https://www.scratchjr.org/images/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https://www.scratchjr.org/images/hop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3" cy="62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7166DF9" wp14:editId="12F3A624">
            <wp:simplePos x="0" y="0"/>
            <wp:positionH relativeFrom="column">
              <wp:posOffset>1833880</wp:posOffset>
            </wp:positionH>
            <wp:positionV relativeFrom="paragraph">
              <wp:posOffset>115570</wp:posOffset>
            </wp:positionV>
            <wp:extent cx="576405" cy="504825"/>
            <wp:effectExtent l="0" t="0" r="0" b="0"/>
            <wp:wrapNone/>
            <wp:docPr id="22" name="Picture 22" descr="https://www.scratchjr.org/images/fore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atchjr.org/images/fore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26496" behindDoc="0" locked="0" layoutInCell="1" allowOverlap="1" wp14:anchorId="0F822856" wp14:editId="28396642">
            <wp:simplePos x="0" y="0"/>
            <wp:positionH relativeFrom="column">
              <wp:posOffset>795655</wp:posOffset>
            </wp:positionH>
            <wp:positionV relativeFrom="paragraph">
              <wp:posOffset>114587</wp:posOffset>
            </wp:positionV>
            <wp:extent cx="669587" cy="514489"/>
            <wp:effectExtent l="0" t="0" r="0" b="0"/>
            <wp:wrapNone/>
            <wp:docPr id="96" name="Picture 96" descr="https://www.scratchjr.org/images/onfl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https://www.scratchjr.org/images/onflag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87" cy="51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29568" behindDoc="0" locked="0" layoutInCell="1" allowOverlap="1" wp14:anchorId="71B83C6D" wp14:editId="3D14A7C7">
            <wp:simplePos x="0" y="0"/>
            <wp:positionH relativeFrom="column">
              <wp:posOffset>1342951</wp:posOffset>
            </wp:positionH>
            <wp:positionV relativeFrom="paragraph">
              <wp:posOffset>97811</wp:posOffset>
            </wp:positionV>
            <wp:extent cx="579591" cy="631067"/>
            <wp:effectExtent l="0" t="0" r="0" b="0"/>
            <wp:wrapNone/>
            <wp:docPr id="97" name="Picture 97" descr="https://www.scratchjr.org/images/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https://www.scratchjr.org/images/right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91" cy="63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E7CE21" w14:textId="6729C9A4" w:rsidR="0077758E" w:rsidRDefault="002437AD" w:rsidP="0077758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C41989B" wp14:editId="540881BD">
            <wp:simplePos x="0" y="0"/>
            <wp:positionH relativeFrom="column">
              <wp:posOffset>3719830</wp:posOffset>
            </wp:positionH>
            <wp:positionV relativeFrom="paragraph">
              <wp:posOffset>39370</wp:posOffset>
            </wp:positionV>
            <wp:extent cx="576405" cy="504825"/>
            <wp:effectExtent l="0" t="0" r="0" b="0"/>
            <wp:wrapNone/>
            <wp:docPr id="24" name="Picture 24" descr="https://www.scratchjr.org/images/fore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atchjr.org/images/fore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966638E" wp14:editId="0DE62BFC">
            <wp:simplePos x="0" y="0"/>
            <wp:positionH relativeFrom="column">
              <wp:posOffset>3215005</wp:posOffset>
            </wp:positionH>
            <wp:positionV relativeFrom="paragraph">
              <wp:posOffset>39370</wp:posOffset>
            </wp:positionV>
            <wp:extent cx="590550" cy="630898"/>
            <wp:effectExtent l="0" t="0" r="0" b="0"/>
            <wp:wrapNone/>
            <wp:docPr id="23" name="Picture 23" descr="https://www.scratchjr.org/images/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cratchjr.org/images/h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704">
        <w:rPr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79822CFF" wp14:editId="583ADA16">
            <wp:simplePos x="0" y="0"/>
            <wp:positionH relativeFrom="column">
              <wp:posOffset>2672080</wp:posOffset>
            </wp:positionH>
            <wp:positionV relativeFrom="paragraph">
              <wp:posOffset>28862</wp:posOffset>
            </wp:positionV>
            <wp:extent cx="669587" cy="514489"/>
            <wp:effectExtent l="0" t="0" r="0" b="0"/>
            <wp:wrapNone/>
            <wp:docPr id="4" name="Picture 4" descr="https://www.scratchjr.org/images/onfl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www.scratchjr.org/images/onflag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87" cy="51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DB84D4" w14:textId="63777125" w:rsidR="0077758E" w:rsidRDefault="0077758E" w:rsidP="0077758E">
      <w:pPr>
        <w:rPr>
          <w:sz w:val="32"/>
          <w:szCs w:val="32"/>
        </w:rPr>
      </w:pPr>
    </w:p>
    <w:p w14:paraId="2AFA35B2" w14:textId="4B3ACA8B" w:rsidR="003866E8" w:rsidRDefault="003866E8" w:rsidP="0077758E">
      <w:pPr>
        <w:rPr>
          <w:sz w:val="32"/>
          <w:szCs w:val="32"/>
        </w:rPr>
      </w:pPr>
    </w:p>
    <w:p w14:paraId="57F46F13" w14:textId="77777777" w:rsidR="002437AD" w:rsidRDefault="002437AD" w:rsidP="0077758E">
      <w:pPr>
        <w:rPr>
          <w:sz w:val="32"/>
          <w:szCs w:val="32"/>
          <w:u w:val="single"/>
        </w:rPr>
      </w:pPr>
    </w:p>
    <w:p w14:paraId="1060050E" w14:textId="49297EDB" w:rsidR="00033E41" w:rsidRDefault="00033E41" w:rsidP="0077758E">
      <w:pPr>
        <w:rPr>
          <w:sz w:val="32"/>
          <w:szCs w:val="32"/>
          <w:u w:val="single"/>
        </w:rPr>
      </w:pPr>
      <w:r w:rsidRPr="00033E41">
        <w:rPr>
          <w:sz w:val="32"/>
          <w:szCs w:val="32"/>
          <w:u w:val="single"/>
        </w:rPr>
        <w:t>3. Klik op de vlag boven om het programma te starten</w:t>
      </w:r>
      <w:r>
        <w:rPr>
          <w:sz w:val="32"/>
          <w:szCs w:val="32"/>
          <w:u w:val="single"/>
        </w:rPr>
        <w:t>:</w:t>
      </w:r>
    </w:p>
    <w:p w14:paraId="0B4FE092" w14:textId="1627B2E4" w:rsidR="00033E41" w:rsidRPr="00033E41" w:rsidRDefault="00033E41" w:rsidP="0077758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4779B0C7" wp14:editId="031EDF13">
            <wp:extent cx="3544461" cy="1830286"/>
            <wp:effectExtent l="0" t="0" r="12065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381" cy="183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FC" w14:textId="77777777" w:rsidR="003866E8" w:rsidRDefault="003866E8" w:rsidP="0077758E">
      <w:pPr>
        <w:rPr>
          <w:sz w:val="32"/>
          <w:szCs w:val="32"/>
        </w:rPr>
      </w:pPr>
    </w:p>
    <w:p w14:paraId="5EAD6A1C" w14:textId="7A06B282" w:rsidR="00D737EA" w:rsidRDefault="002437AD" w:rsidP="0077758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4. Kan de kat hoger springen?</w:t>
      </w:r>
      <w:bookmarkStart w:id="0" w:name="_GoBack"/>
      <w:bookmarkEnd w:id="0"/>
    </w:p>
    <w:p w14:paraId="10292DE9" w14:textId="4135264B" w:rsidR="002437AD" w:rsidRDefault="002437AD" w:rsidP="0077758E">
      <w:pPr>
        <w:rPr>
          <w:sz w:val="32"/>
          <w:szCs w:val="32"/>
          <w:u w:val="single"/>
        </w:rPr>
      </w:pPr>
    </w:p>
    <w:p w14:paraId="78211C9C" w14:textId="77777777" w:rsidR="002437AD" w:rsidRDefault="002437AD" w:rsidP="002437A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5. </w:t>
      </w:r>
      <w:r>
        <w:rPr>
          <w:sz w:val="32"/>
          <w:szCs w:val="32"/>
          <w:u w:val="single"/>
        </w:rPr>
        <w:t>Kan de kat een koprol?</w:t>
      </w:r>
    </w:p>
    <w:p w14:paraId="2F0AF532" w14:textId="2DB0FCAE" w:rsidR="002437AD" w:rsidRPr="0002451B" w:rsidRDefault="002437AD" w:rsidP="0077758E">
      <w:pPr>
        <w:rPr>
          <w:i/>
          <w:sz w:val="32"/>
          <w:szCs w:val="32"/>
        </w:rPr>
      </w:pPr>
    </w:p>
    <w:sectPr w:rsidR="002437AD" w:rsidRPr="0002451B" w:rsidSect="00D737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58E"/>
    <w:rsid w:val="00012241"/>
    <w:rsid w:val="0002451B"/>
    <w:rsid w:val="00033E41"/>
    <w:rsid w:val="0007792F"/>
    <w:rsid w:val="002437AD"/>
    <w:rsid w:val="003866E8"/>
    <w:rsid w:val="006A6AB8"/>
    <w:rsid w:val="006B02DF"/>
    <w:rsid w:val="0077758E"/>
    <w:rsid w:val="00834D1F"/>
    <w:rsid w:val="00916704"/>
    <w:rsid w:val="0097733D"/>
    <w:rsid w:val="00D7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4BB2EB"/>
  <w14:defaultImageDpi w14:val="300"/>
  <w15:docId w15:val="{565E4FC8-354A-4D94-AE62-C0A743078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758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75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58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411C43A9.dotm</Template>
  <TotalTime>47</TotalTime>
  <Pages>1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Salvador van der Ven</dc:creator>
  <cp:keywords/>
  <dc:description/>
  <cp:lastModifiedBy>Faber HH, Hylke</cp:lastModifiedBy>
  <cp:revision>10</cp:revision>
  <dcterms:created xsi:type="dcterms:W3CDTF">2016-12-08T14:23:00Z</dcterms:created>
  <dcterms:modified xsi:type="dcterms:W3CDTF">2016-12-13T13:45:00Z</dcterms:modified>
</cp:coreProperties>
</file>