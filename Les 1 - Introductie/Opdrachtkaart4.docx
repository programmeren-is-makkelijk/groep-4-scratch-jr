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F02F4B" w14:textId="77777777" w:rsidR="006D71F1" w:rsidRPr="00D737EA" w:rsidRDefault="006D71F1" w:rsidP="006D71F1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Opdrachtkaart 4</w:t>
      </w:r>
    </w:p>
    <w:p w14:paraId="2B533374" w14:textId="77777777" w:rsidR="006D71F1" w:rsidRDefault="006D71F1" w:rsidP="006D71F1">
      <w:pPr>
        <w:rPr>
          <w:sz w:val="32"/>
          <w:szCs w:val="32"/>
          <w:u w:val="single"/>
        </w:rPr>
      </w:pPr>
    </w:p>
    <w:p w14:paraId="32D99E4C" w14:textId="77777777" w:rsidR="00DF457E" w:rsidRDefault="00DF457E" w:rsidP="00DF457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1. Start een nieuwe pagina</w:t>
      </w:r>
    </w:p>
    <w:p w14:paraId="6CFE8A7A" w14:textId="66EDD3B4" w:rsidR="006D71F1" w:rsidRDefault="00DF457E" w:rsidP="006D71F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2</w:t>
      </w:r>
      <w:r w:rsidR="006D71F1">
        <w:rPr>
          <w:sz w:val="32"/>
          <w:szCs w:val="32"/>
          <w:u w:val="single"/>
        </w:rPr>
        <w:t xml:space="preserve">. Kies het </w:t>
      </w:r>
      <w:r w:rsidR="006D71F1">
        <w:rPr>
          <w:b/>
          <w:sz w:val="32"/>
          <w:szCs w:val="32"/>
          <w:u w:val="single"/>
        </w:rPr>
        <w:t>weiland</w:t>
      </w:r>
      <w:r w:rsidR="006D71F1">
        <w:rPr>
          <w:sz w:val="32"/>
          <w:szCs w:val="32"/>
          <w:u w:val="single"/>
        </w:rPr>
        <w:t xml:space="preserve"> </w:t>
      </w:r>
      <w:r w:rsidR="006D71F1" w:rsidRPr="00D737EA">
        <w:rPr>
          <w:sz w:val="32"/>
          <w:szCs w:val="32"/>
          <w:u w:val="single"/>
        </w:rPr>
        <w:t>als achtergrond:</w:t>
      </w:r>
      <w:r w:rsidR="006D71F1" w:rsidRPr="006D71F1">
        <w:t xml:space="preserve"> </w:t>
      </w:r>
    </w:p>
    <w:p w14:paraId="7C13675F" w14:textId="77777777" w:rsidR="006D71F1" w:rsidRDefault="006D71F1" w:rsidP="006D71F1">
      <w:pPr>
        <w:rPr>
          <w:sz w:val="32"/>
          <w:szCs w:val="32"/>
        </w:rPr>
      </w:pPr>
      <w:r>
        <w:rPr>
          <w:noProof/>
          <w:sz w:val="32"/>
          <w:szCs w:val="32"/>
          <w:u w:val="single"/>
        </w:rPr>
        <w:drawing>
          <wp:anchor distT="0" distB="0" distL="114300" distR="114300" simplePos="0" relativeHeight="251670528" behindDoc="0" locked="0" layoutInCell="1" allowOverlap="1" wp14:anchorId="01AAFCAE" wp14:editId="17AC578F">
            <wp:simplePos x="0" y="0"/>
            <wp:positionH relativeFrom="column">
              <wp:posOffset>2286000</wp:posOffset>
            </wp:positionH>
            <wp:positionV relativeFrom="paragraph">
              <wp:posOffset>120650</wp:posOffset>
            </wp:positionV>
            <wp:extent cx="1182370" cy="946150"/>
            <wp:effectExtent l="0" t="0" r="11430" b="0"/>
            <wp:wrapNone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7D335" wp14:editId="465E62F5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5829300" cy="1247140"/>
                <wp:effectExtent l="0" t="0" r="38100" b="22860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247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59E7E" id="Rechthoek 5" o:spid="_x0000_s1026" style="position:absolute;margin-left:0;margin-top:.5pt;width:459pt;height:9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" filled="f" strokecolor="black [3200]" strokeweight="2pt"/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E072E84" wp14:editId="64904BCD">
            <wp:simplePos x="0" y="0"/>
            <wp:positionH relativeFrom="column">
              <wp:posOffset>4343400</wp:posOffset>
            </wp:positionH>
            <wp:positionV relativeFrom="paragraph">
              <wp:posOffset>130810</wp:posOffset>
            </wp:positionV>
            <wp:extent cx="914400" cy="859155"/>
            <wp:effectExtent l="0" t="0" r="0" b="4445"/>
            <wp:wrapNone/>
            <wp:docPr id="1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EB8ED1D" wp14:editId="676D2BC1">
            <wp:simplePos x="0" y="0"/>
            <wp:positionH relativeFrom="column">
              <wp:posOffset>457200</wp:posOffset>
            </wp:positionH>
            <wp:positionV relativeFrom="paragraph">
              <wp:posOffset>205105</wp:posOffset>
            </wp:positionV>
            <wp:extent cx="915035" cy="804545"/>
            <wp:effectExtent l="0" t="0" r="0" b="8255"/>
            <wp:wrapNone/>
            <wp:docPr id="11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1ADDD" w14:textId="77777777" w:rsidR="006D71F1" w:rsidRDefault="006D71F1" w:rsidP="006D71F1">
      <w:pPr>
        <w:rPr>
          <w:sz w:val="32"/>
          <w:szCs w:val="32"/>
        </w:rPr>
      </w:pPr>
    </w:p>
    <w:p w14:paraId="17279EA0" w14:textId="77777777" w:rsidR="006D71F1" w:rsidRDefault="006D71F1" w:rsidP="006D71F1">
      <w:pPr>
        <w:rPr>
          <w:sz w:val="32"/>
          <w:szCs w:val="32"/>
        </w:rPr>
      </w:pPr>
    </w:p>
    <w:p w14:paraId="65FD2176" w14:textId="77777777" w:rsidR="006D71F1" w:rsidRDefault="006D71F1" w:rsidP="006D71F1">
      <w:pPr>
        <w:rPr>
          <w:sz w:val="32"/>
          <w:szCs w:val="32"/>
        </w:rPr>
      </w:pPr>
    </w:p>
    <w:p w14:paraId="3AF994B1" w14:textId="77777777" w:rsidR="006D71F1" w:rsidRDefault="006D71F1" w:rsidP="006D71F1">
      <w:pPr>
        <w:rPr>
          <w:sz w:val="32"/>
          <w:szCs w:val="32"/>
        </w:rPr>
      </w:pPr>
    </w:p>
    <w:p w14:paraId="13CA2890" w14:textId="77777777" w:rsidR="006D71F1" w:rsidRDefault="006D71F1" w:rsidP="006D71F1">
      <w:pPr>
        <w:rPr>
          <w:sz w:val="32"/>
          <w:szCs w:val="32"/>
        </w:rPr>
      </w:pPr>
    </w:p>
    <w:p w14:paraId="4D82E31F" w14:textId="353B7CBE" w:rsidR="006D71F1" w:rsidRPr="00D737EA" w:rsidRDefault="00DF457E" w:rsidP="006D71F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3</w:t>
      </w:r>
      <w:r w:rsidR="006D71F1">
        <w:rPr>
          <w:sz w:val="32"/>
          <w:szCs w:val="32"/>
          <w:u w:val="single"/>
        </w:rPr>
        <w:t>. Voeg twee dieren toe</w:t>
      </w:r>
      <w:r w:rsidR="006D71F1" w:rsidRPr="00D737EA">
        <w:rPr>
          <w:sz w:val="32"/>
          <w:szCs w:val="32"/>
          <w:u w:val="single"/>
        </w:rPr>
        <w:t>:</w:t>
      </w:r>
      <w:r w:rsidR="006D71F1" w:rsidRPr="006D71F1">
        <w:t xml:space="preserve"> </w:t>
      </w:r>
    </w:p>
    <w:p w14:paraId="314FE8B1" w14:textId="77777777" w:rsidR="006D71F1" w:rsidRDefault="006D71F1" w:rsidP="006D71F1">
      <w:pPr>
        <w:rPr>
          <w:sz w:val="32"/>
          <w:szCs w:val="32"/>
        </w:rPr>
      </w:pPr>
      <w:r>
        <w:rPr>
          <w:noProof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62346A1F" wp14:editId="0FD80D64">
            <wp:simplePos x="0" y="0"/>
            <wp:positionH relativeFrom="column">
              <wp:posOffset>2286000</wp:posOffset>
            </wp:positionH>
            <wp:positionV relativeFrom="paragraph">
              <wp:posOffset>183515</wp:posOffset>
            </wp:positionV>
            <wp:extent cx="1040765" cy="1355725"/>
            <wp:effectExtent l="0" t="0" r="635" b="0"/>
            <wp:wrapNone/>
            <wp:docPr id="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867EE8" wp14:editId="38BF725C">
                <wp:simplePos x="0" y="0"/>
                <wp:positionH relativeFrom="column">
                  <wp:posOffset>0</wp:posOffset>
                </wp:positionH>
                <wp:positionV relativeFrom="paragraph">
                  <wp:posOffset>167640</wp:posOffset>
                </wp:positionV>
                <wp:extent cx="5829300" cy="1485900"/>
                <wp:effectExtent l="0" t="0" r="38100" b="38100"/>
                <wp:wrapNone/>
                <wp:docPr id="6" name="Rechthoe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485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2D065" id="Rechthoek 6" o:spid="_x0000_s1026" style="position:absolute;margin-left:0;margin-top:13.2pt;width:459pt;height:1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" filled="f" strokecolor="black [3200]" strokeweight="2pt"/>
            </w:pict>
          </mc:Fallback>
        </mc:AlternateContent>
      </w:r>
    </w:p>
    <w:p w14:paraId="619E8C44" w14:textId="77777777" w:rsidR="006D71F1" w:rsidRDefault="006D71F1" w:rsidP="006D71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392F270" wp14:editId="576B834F">
            <wp:simplePos x="0" y="0"/>
            <wp:positionH relativeFrom="column">
              <wp:posOffset>4343400</wp:posOffset>
            </wp:positionH>
            <wp:positionV relativeFrom="paragraph">
              <wp:posOffset>99060</wp:posOffset>
            </wp:positionV>
            <wp:extent cx="914400" cy="859155"/>
            <wp:effectExtent l="0" t="0" r="0" b="4445"/>
            <wp:wrapNone/>
            <wp:docPr id="15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7EEDD" w14:textId="77777777" w:rsidR="006D71F1" w:rsidRDefault="006D71F1" w:rsidP="006D71F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299589F" wp14:editId="5FE9AD51">
            <wp:simplePos x="0" y="0"/>
            <wp:positionH relativeFrom="column">
              <wp:posOffset>307340</wp:posOffset>
            </wp:positionH>
            <wp:positionV relativeFrom="paragraph">
              <wp:posOffset>34290</wp:posOffset>
            </wp:positionV>
            <wp:extent cx="1292860" cy="551815"/>
            <wp:effectExtent l="0" t="0" r="2540" b="6985"/>
            <wp:wrapNone/>
            <wp:docPr id="13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345D1" w14:textId="77777777" w:rsidR="006D71F1" w:rsidRDefault="006D71F1" w:rsidP="006D71F1">
      <w:pPr>
        <w:rPr>
          <w:sz w:val="32"/>
          <w:szCs w:val="32"/>
        </w:rPr>
      </w:pPr>
    </w:p>
    <w:p w14:paraId="2C6A18E0" w14:textId="77777777" w:rsidR="006D71F1" w:rsidRDefault="006D71F1" w:rsidP="006D71F1">
      <w:pPr>
        <w:rPr>
          <w:sz w:val="32"/>
          <w:szCs w:val="32"/>
        </w:rPr>
      </w:pPr>
    </w:p>
    <w:p w14:paraId="7D491AD2" w14:textId="77777777" w:rsidR="006D71F1" w:rsidRDefault="006D71F1" w:rsidP="006D71F1">
      <w:pPr>
        <w:rPr>
          <w:sz w:val="32"/>
          <w:szCs w:val="32"/>
        </w:rPr>
      </w:pPr>
    </w:p>
    <w:p w14:paraId="7896D522" w14:textId="77777777" w:rsidR="006D71F1" w:rsidRDefault="006D71F1" w:rsidP="006D71F1">
      <w:pPr>
        <w:rPr>
          <w:sz w:val="32"/>
          <w:szCs w:val="32"/>
        </w:rPr>
      </w:pPr>
    </w:p>
    <w:p w14:paraId="4D7B7A74" w14:textId="77777777" w:rsidR="0060209F" w:rsidRDefault="0060209F" w:rsidP="006D71F1">
      <w:pPr>
        <w:rPr>
          <w:sz w:val="32"/>
          <w:szCs w:val="32"/>
          <w:u w:val="single"/>
        </w:rPr>
      </w:pPr>
    </w:p>
    <w:p w14:paraId="15158CC9" w14:textId="5366CF6F" w:rsidR="006D71F1" w:rsidRDefault="00DF457E" w:rsidP="006D71F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4</w:t>
      </w:r>
      <w:r w:rsidR="006D71F1">
        <w:rPr>
          <w:sz w:val="32"/>
          <w:szCs w:val="32"/>
          <w:u w:val="single"/>
        </w:rPr>
        <w:t>. Zet ze klaar voor de start!</w:t>
      </w:r>
    </w:p>
    <w:p w14:paraId="76C6A9EC" w14:textId="77777777" w:rsidR="006D71F1" w:rsidRDefault="006D71F1" w:rsidP="006D71F1">
      <w:pPr>
        <w:rPr>
          <w:sz w:val="32"/>
          <w:szCs w:val="32"/>
          <w:u w:val="single"/>
        </w:rPr>
      </w:pPr>
      <w:r w:rsidRPr="006D71F1">
        <w:rPr>
          <w:noProof/>
          <w:sz w:val="32"/>
          <w:szCs w:val="32"/>
        </w:rPr>
        <w:drawing>
          <wp:inline distT="0" distB="0" distL="0" distR="0" wp14:anchorId="22AAE94C" wp14:editId="11C4DF88">
            <wp:extent cx="2401461" cy="1826547"/>
            <wp:effectExtent l="0" t="0" r="12065" b="2540"/>
            <wp:docPr id="8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664" cy="182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B7B3" w14:textId="77777777" w:rsidR="006D71F1" w:rsidRDefault="006D71F1" w:rsidP="006D71F1">
      <w:pPr>
        <w:rPr>
          <w:sz w:val="32"/>
          <w:szCs w:val="32"/>
          <w:u w:val="single"/>
        </w:rPr>
      </w:pPr>
    </w:p>
    <w:p w14:paraId="2BA11656" w14:textId="6B75BFB1" w:rsidR="006D71F1" w:rsidRDefault="00DF457E" w:rsidP="006D71F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5</w:t>
      </w:r>
      <w:r w:rsidR="000B2560">
        <w:rPr>
          <w:sz w:val="32"/>
          <w:szCs w:val="32"/>
          <w:u w:val="single"/>
        </w:rPr>
        <w:t>. Je laat ze nu racen. Maak</w:t>
      </w:r>
      <w:r w:rsidR="006D71F1">
        <w:rPr>
          <w:sz w:val="32"/>
          <w:szCs w:val="32"/>
          <w:u w:val="single"/>
        </w:rPr>
        <w:t xml:space="preserve"> voor elk dier </w:t>
      </w:r>
      <w:r w:rsidR="000B1FBA">
        <w:rPr>
          <w:sz w:val="32"/>
          <w:szCs w:val="32"/>
          <w:u w:val="single"/>
        </w:rPr>
        <w:t>dit</w:t>
      </w:r>
      <w:r w:rsidR="006D71F1">
        <w:rPr>
          <w:sz w:val="32"/>
          <w:szCs w:val="32"/>
          <w:u w:val="single"/>
        </w:rPr>
        <w:t xml:space="preserve"> programma </w:t>
      </w:r>
      <w:r w:rsidR="000B1FBA">
        <w:rPr>
          <w:sz w:val="32"/>
          <w:szCs w:val="32"/>
          <w:u w:val="single"/>
        </w:rPr>
        <w:t>en gebruik het oranje blokje voor de snelheid</w:t>
      </w:r>
      <w:bookmarkStart w:id="0" w:name="_GoBack"/>
      <w:bookmarkEnd w:id="0"/>
      <w:r w:rsidR="006D71F1" w:rsidRPr="007A03D9">
        <w:rPr>
          <w:sz w:val="32"/>
          <w:szCs w:val="32"/>
          <w:u w:val="single"/>
        </w:rPr>
        <w:t>:</w:t>
      </w:r>
    </w:p>
    <w:p w14:paraId="5DE29F95" w14:textId="77777777" w:rsidR="006D71F1" w:rsidRDefault="006D71F1" w:rsidP="006D71F1">
      <w:pPr>
        <w:rPr>
          <w:sz w:val="32"/>
          <w:szCs w:val="32"/>
        </w:rPr>
      </w:pPr>
      <w:r>
        <w:rPr>
          <w:noProof/>
          <w:sz w:val="32"/>
          <w:szCs w:val="32"/>
          <w:u w:val="single"/>
        </w:rPr>
        <w:drawing>
          <wp:anchor distT="0" distB="0" distL="114300" distR="114300" simplePos="0" relativeHeight="251672576" behindDoc="0" locked="0" layoutInCell="1" allowOverlap="1" wp14:anchorId="48C00C7E" wp14:editId="791F6610">
            <wp:simplePos x="0" y="0"/>
            <wp:positionH relativeFrom="column">
              <wp:posOffset>3657600</wp:posOffset>
            </wp:positionH>
            <wp:positionV relativeFrom="paragraph">
              <wp:posOffset>182245</wp:posOffset>
            </wp:positionV>
            <wp:extent cx="1600835" cy="1216025"/>
            <wp:effectExtent l="0" t="0" r="0" b="3175"/>
            <wp:wrapNone/>
            <wp:docPr id="4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83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1847F1" wp14:editId="268CA432">
                <wp:simplePos x="0" y="0"/>
                <wp:positionH relativeFrom="column">
                  <wp:posOffset>0</wp:posOffset>
                </wp:positionH>
                <wp:positionV relativeFrom="paragraph">
                  <wp:posOffset>90171</wp:posOffset>
                </wp:positionV>
                <wp:extent cx="5829300" cy="1308100"/>
                <wp:effectExtent l="0" t="0" r="38100" b="38100"/>
                <wp:wrapNone/>
                <wp:docPr id="19" name="Rechthoe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308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0DD4E" id="Rechthoek 19" o:spid="_x0000_s1026" style="position:absolute;margin-left:0;margin-top:7.1pt;width:459pt;height:10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" filled="f" strokecolor="black [3200]" strokeweight="2pt"/>
            </w:pict>
          </mc:Fallback>
        </mc:AlternateContent>
      </w:r>
    </w:p>
    <w:p w14:paraId="5A10F5C3" w14:textId="77777777" w:rsidR="006D71F1" w:rsidRDefault="006D71F1" w:rsidP="006D71F1">
      <w:pPr>
        <w:rPr>
          <w:sz w:val="32"/>
          <w:szCs w:val="32"/>
        </w:rPr>
      </w:pPr>
      <w:r>
        <w:rPr>
          <w:noProof/>
          <w:sz w:val="32"/>
          <w:szCs w:val="32"/>
          <w:u w:val="single"/>
        </w:rPr>
        <w:drawing>
          <wp:anchor distT="0" distB="0" distL="114300" distR="114300" simplePos="0" relativeHeight="251673600" behindDoc="0" locked="0" layoutInCell="1" allowOverlap="1" wp14:anchorId="7C83DC1D" wp14:editId="69A04F73">
            <wp:simplePos x="0" y="0"/>
            <wp:positionH relativeFrom="column">
              <wp:posOffset>621030</wp:posOffset>
            </wp:positionH>
            <wp:positionV relativeFrom="paragraph">
              <wp:posOffset>85725</wp:posOffset>
            </wp:positionV>
            <wp:extent cx="1664970" cy="731520"/>
            <wp:effectExtent l="0" t="0" r="11430" b="5080"/>
            <wp:wrapNone/>
            <wp:docPr id="7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1237D" w14:textId="77777777" w:rsidR="006D71F1" w:rsidRDefault="006D71F1" w:rsidP="006D71F1">
      <w:pPr>
        <w:rPr>
          <w:sz w:val="32"/>
          <w:szCs w:val="32"/>
        </w:rPr>
      </w:pPr>
    </w:p>
    <w:p w14:paraId="41AB5098" w14:textId="77777777" w:rsidR="006D71F1" w:rsidRDefault="006D71F1" w:rsidP="006D71F1">
      <w:pPr>
        <w:rPr>
          <w:sz w:val="32"/>
          <w:szCs w:val="32"/>
        </w:rPr>
      </w:pPr>
    </w:p>
    <w:p w14:paraId="643FBD6B" w14:textId="77777777" w:rsidR="006D71F1" w:rsidRDefault="006D71F1" w:rsidP="006D71F1">
      <w:pPr>
        <w:rPr>
          <w:sz w:val="32"/>
          <w:szCs w:val="32"/>
        </w:rPr>
      </w:pPr>
    </w:p>
    <w:p w14:paraId="2001D73D" w14:textId="77777777" w:rsidR="006A6AB8" w:rsidRDefault="006A6AB8"/>
    <w:sectPr w:rsidR="006A6AB8" w:rsidSect="006D71F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1F1"/>
    <w:rsid w:val="000B1FBA"/>
    <w:rsid w:val="000B2560"/>
    <w:rsid w:val="0060209F"/>
    <w:rsid w:val="006A6AB8"/>
    <w:rsid w:val="006D71F1"/>
    <w:rsid w:val="00954A00"/>
    <w:rsid w:val="00DF457E"/>
    <w:rsid w:val="00E04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AC7F460"/>
  <w14:defaultImageDpi w14:val="300"/>
  <w15:docId w15:val="{C0F8B2B8-14F4-4868-9F80-9377FA904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1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1F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1F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56A516D.dotm</Template>
  <TotalTime>155</TotalTime>
  <Pages>1</Pages>
  <Words>42</Words>
  <Characters>235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Salvador van der Ven</dc:creator>
  <cp:keywords/>
  <dc:description/>
  <cp:lastModifiedBy>Faber HH, Hylke</cp:lastModifiedBy>
  <cp:revision>6</cp:revision>
  <cp:lastPrinted>2016-12-08T18:37:00Z</cp:lastPrinted>
  <dcterms:created xsi:type="dcterms:W3CDTF">2016-12-08T15:29:00Z</dcterms:created>
  <dcterms:modified xsi:type="dcterms:W3CDTF">2017-01-17T09:06:00Z</dcterms:modified>
</cp:coreProperties>
</file>